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F25B" w14:textId="77777777" w:rsidR="0009575B" w:rsidRDefault="000957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720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9720"/>
      </w:tblGrid>
      <w:tr w:rsidR="0009575B" w:rsidRPr="009C6103" w14:paraId="09AAB21D" w14:textId="77777777">
        <w:trPr>
          <w:jc w:val="center"/>
        </w:trPr>
        <w:tc>
          <w:tcPr>
            <w:tcW w:w="9720" w:type="dxa"/>
          </w:tcPr>
          <w:p w14:paraId="55555C8E" w14:textId="77777777" w:rsidR="0009575B" w:rsidRPr="009C610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9C610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FUNDAMENTOS DE PROGRAMACIÓN</w:t>
            </w:r>
          </w:p>
          <w:p w14:paraId="46CCA913" w14:textId="7BC7422F" w:rsidR="0009575B" w:rsidRPr="009C6103" w:rsidRDefault="009C610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9C6103">
              <w:rPr>
                <w:rFonts w:ascii="Calibri" w:eastAsia="Calibri" w:hAnsi="Calibri" w:cs="Calibri"/>
                <w:b/>
                <w:bCs/>
              </w:rPr>
              <w:t>LABORATORIO</w:t>
            </w:r>
            <w:r w:rsidR="00000000" w:rsidRPr="009C6103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="00000000" w:rsidRPr="009C6103">
              <w:rPr>
                <w:rFonts w:ascii="Calibri" w:eastAsia="Calibri" w:hAnsi="Calibri" w:cs="Calibri"/>
                <w:b/>
                <w:bCs/>
              </w:rPr>
              <w:t>N°</w:t>
            </w:r>
            <w:proofErr w:type="spellEnd"/>
            <w:r w:rsidR="00000000" w:rsidRPr="009C6103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9C6103">
              <w:rPr>
                <w:rFonts w:ascii="Calibri" w:eastAsia="Calibri" w:hAnsi="Calibri" w:cs="Calibri"/>
                <w:b/>
                <w:bCs/>
              </w:rPr>
              <w:t>4</w:t>
            </w:r>
            <w:r w:rsidR="00000000" w:rsidRPr="009C6103">
              <w:rPr>
                <w:rFonts w:ascii="Calibri" w:eastAsia="Calibri" w:hAnsi="Calibri" w:cs="Calibri"/>
                <w:b/>
                <w:bCs/>
              </w:rPr>
              <w:t xml:space="preserve"> — Lenguaje C++</w:t>
            </w:r>
          </w:p>
          <w:p w14:paraId="347F108D" w14:textId="77777777" w:rsidR="0009575B" w:rsidRPr="009C610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9C6103">
              <w:rPr>
                <w:rFonts w:ascii="Calibri" w:eastAsia="Calibri" w:hAnsi="Calibri" w:cs="Calibri"/>
                <w:b/>
                <w:bCs/>
              </w:rPr>
              <w:t>Lógica Secuencial y Estructuras Condicionales</w:t>
            </w:r>
          </w:p>
        </w:tc>
      </w:tr>
    </w:tbl>
    <w:p w14:paraId="481D6C41" w14:textId="5BC15A00" w:rsidR="009C6103" w:rsidRPr="009C6103" w:rsidRDefault="009C6103" w:rsidP="009C6103">
      <w:pPr>
        <w:pStyle w:val="Prrafodelista"/>
        <w:numPr>
          <w:ilvl w:val="0"/>
          <w:numId w:val="2"/>
        </w:numPr>
        <w:spacing w:before="80" w:after="80"/>
        <w:ind w:leftChars="0" w:firstLineChars="0"/>
        <w:rPr>
          <w:rFonts w:ascii="Calibri" w:eastAsia="Calibri" w:hAnsi="Calibri" w:cs="Calibri"/>
          <w:lang w:val="es-BO"/>
        </w:rPr>
      </w:pPr>
      <w:r w:rsidRPr="009C6103">
        <w:rPr>
          <w:rFonts w:ascii="Calibri" w:eastAsia="Calibri" w:hAnsi="Calibri" w:cs="Calibri"/>
          <w:b/>
          <w:bCs/>
          <w:lang w:val="es-BO"/>
        </w:rPr>
        <w:t>Cálculo de Tarifa de Agua Potable (Cooperativa Local)</w:t>
      </w:r>
    </w:p>
    <w:p w14:paraId="2BCEC8F7" w14:textId="046856E7" w:rsidR="009C6103" w:rsidRPr="009C6103" w:rsidRDefault="009C6103" w:rsidP="009C6103">
      <w:pPr>
        <w:spacing w:before="80" w:after="80"/>
        <w:rPr>
          <w:rFonts w:ascii="Calibri" w:eastAsia="Calibri" w:hAnsi="Calibri" w:cs="Calibri"/>
          <w:lang w:val="es-BO"/>
        </w:rPr>
      </w:pPr>
      <w:r w:rsidRPr="009C6103">
        <w:rPr>
          <w:rFonts w:ascii="Calibri" w:eastAsia="Calibri" w:hAnsi="Calibri" w:cs="Calibri"/>
          <w:lang w:val="es-BO"/>
        </w:rPr>
        <w:t xml:space="preserve">Una cooperativa de agua potable cobra la tarifa mensual en función del consumo del hogar medido en metros </w:t>
      </w:r>
      <w:r w:rsidRPr="009C6103">
        <w:rPr>
          <w:rFonts w:ascii="Calibri" w:eastAsia="Calibri" w:hAnsi="Calibri" w:cs="Calibri"/>
          <w:lang w:val="es-BO"/>
        </w:rPr>
        <w:t xml:space="preserve">cúbicos. </w:t>
      </w:r>
      <w:r w:rsidRPr="009C6103">
        <w:rPr>
          <w:rFonts w:ascii="Calibri" w:eastAsia="Calibri" w:hAnsi="Calibri" w:cs="Calibri"/>
          <w:lang w:val="es-BO"/>
        </w:rPr>
        <w:t>Elabore un programa en C++ que</w:t>
      </w:r>
      <w:r>
        <w:rPr>
          <w:rFonts w:ascii="Calibri" w:eastAsia="Calibri" w:hAnsi="Calibri" w:cs="Calibri"/>
          <w:lang w:val="es-BO"/>
        </w:rPr>
        <w:t xml:space="preserve"> solicite el ingreso del nombre del cliente</w:t>
      </w:r>
      <w:r w:rsidRPr="009C6103">
        <w:rPr>
          <w:rFonts w:ascii="Calibri" w:eastAsia="Calibri" w:hAnsi="Calibri" w:cs="Calibri"/>
          <w:lang w:val="es-BO"/>
        </w:rPr>
        <w:t>, calcule</w:t>
      </w:r>
      <w:r w:rsidRPr="009C6103">
        <w:rPr>
          <w:rFonts w:ascii="Calibri" w:eastAsia="Calibri" w:hAnsi="Calibri" w:cs="Calibri"/>
          <w:lang w:val="es-BO"/>
        </w:rPr>
        <w:t xml:space="preserve"> el monto a pagar y la categoría tarifaria correspondiente según el consumo registrado</w:t>
      </w:r>
      <w:r w:rsidRPr="009C6103">
        <w:rPr>
          <w:rFonts w:ascii="Calibri" w:eastAsia="Calibri" w:hAnsi="Calibri" w:cs="Calibri"/>
          <w:lang w:val="es-BO"/>
        </w:rPr>
        <w:t>, se aplicara un monto fijo de 10bs.</w:t>
      </w:r>
    </w:p>
    <w:p w14:paraId="37006CEB" w14:textId="77777777" w:rsidR="009C6103" w:rsidRDefault="009C6103" w:rsidP="009C6103">
      <w:pPr>
        <w:spacing w:before="80" w:after="80"/>
        <w:rPr>
          <w:rFonts w:ascii="Calibri" w:eastAsia="Calibri" w:hAnsi="Calibri" w:cs="Calibri"/>
          <w:b/>
          <w:bCs/>
          <w:lang w:val="es-BO"/>
        </w:rPr>
      </w:pPr>
      <w:r w:rsidRPr="009C6103">
        <w:rPr>
          <w:rFonts w:ascii="Calibri" w:eastAsia="Calibri" w:hAnsi="Calibri" w:cs="Calibri"/>
          <w:b/>
          <w:bCs/>
          <w:lang w:val="es-BO"/>
        </w:rPr>
        <w:t>Tabla de Tarifas</w:t>
      </w:r>
    </w:p>
    <w:p w14:paraId="32B24B31" w14:textId="77777777" w:rsidR="009C6103" w:rsidRPr="009C6103" w:rsidRDefault="009C6103" w:rsidP="009C6103">
      <w:pPr>
        <w:spacing w:before="80" w:after="80"/>
        <w:rPr>
          <w:rFonts w:ascii="Calibri" w:eastAsia="Calibri" w:hAnsi="Calibri" w:cs="Calibri"/>
          <w:b/>
          <w:bCs/>
          <w:lang w:val="es-BO"/>
        </w:rPr>
      </w:pPr>
    </w:p>
    <w:tbl>
      <w:tblPr>
        <w:tblW w:w="79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2000"/>
        <w:gridCol w:w="3682"/>
      </w:tblGrid>
      <w:tr w:rsidR="009C6103" w:rsidRPr="009C6103" w14:paraId="2B746AEA" w14:textId="77777777" w:rsidTr="009C610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78853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Condición (m3)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5D5CF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Valor por 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A83135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Categoría asignada</w:t>
            </w:r>
          </w:p>
        </w:tc>
      </w:tr>
      <w:tr w:rsidR="009C6103" w:rsidRPr="009C6103" w14:paraId="35DAD6CA" w14:textId="77777777" w:rsidTr="009C610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65060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0&lt;m3≤15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643A6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Bs 1.20 / 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4E09CC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Consumo Mínimo</w:t>
            </w:r>
          </w:p>
        </w:tc>
      </w:tr>
      <w:tr w:rsidR="009C6103" w:rsidRPr="009C6103" w14:paraId="0839636E" w14:textId="77777777" w:rsidTr="009C610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ECAA4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15&lt;m3≤35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0C573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Bs 2.50 / 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83BEBD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Consumo Doméstico</w:t>
            </w:r>
          </w:p>
        </w:tc>
      </w:tr>
      <w:tr w:rsidR="009C6103" w:rsidRPr="009C6103" w14:paraId="529D653A" w14:textId="77777777" w:rsidTr="009C610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835B9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35&lt;m3≤70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1CDF9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Bs 4.00 / 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E7CC82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Consumo Comercial</w:t>
            </w:r>
          </w:p>
        </w:tc>
      </w:tr>
      <w:tr w:rsidR="009C6103" w:rsidRPr="009C6103" w14:paraId="16B96826" w14:textId="77777777" w:rsidTr="009C6103">
        <w:trPr>
          <w:trHeight w:val="2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13F47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m3&gt;70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58580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Bs 6.50 / 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7F38F8" w14:textId="77777777" w:rsidR="009C6103" w:rsidRPr="009C6103" w:rsidRDefault="009C6103" w:rsidP="009C6103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9C6103">
              <w:rPr>
                <w:rFonts w:ascii="Calibri" w:eastAsia="Calibri" w:hAnsi="Calibri" w:cs="Calibri"/>
                <w:lang w:val="es-BO"/>
              </w:rPr>
              <w:t>Consumo Alto / Industrial</w:t>
            </w:r>
          </w:p>
        </w:tc>
      </w:tr>
    </w:tbl>
    <w:p w14:paraId="4F0AA6C9" w14:textId="77777777" w:rsidR="009C6103" w:rsidRDefault="009C6103" w:rsidP="009C6103">
      <w:pPr>
        <w:spacing w:before="80" w:after="80"/>
        <w:rPr>
          <w:rFonts w:ascii="Calibri" w:eastAsia="Calibri" w:hAnsi="Calibri" w:cs="Calibri"/>
        </w:rPr>
      </w:pPr>
    </w:p>
    <w:p w14:paraId="3AAA5425" w14:textId="79CC6FA2" w:rsidR="009C6103" w:rsidRDefault="009C6103" w:rsidP="009C6103">
      <w:pPr>
        <w:spacing w:before="80" w:after="80"/>
        <w:rPr>
          <w:rFonts w:ascii="Calibri" w:eastAsia="Calibri" w:hAnsi="Calibri" w:cs="Calibri"/>
        </w:rPr>
      </w:pPr>
      <w:r w:rsidRPr="009C6103">
        <w:rPr>
          <w:rFonts w:ascii="Calibri" w:eastAsia="Calibri" w:hAnsi="Calibri" w:cs="Calibri"/>
        </w:rPr>
        <w:t>El programa debe mostrar: el nombre del cliente,</w:t>
      </w:r>
      <w:r>
        <w:rPr>
          <w:rFonts w:ascii="Calibri" w:eastAsia="Calibri" w:hAnsi="Calibri" w:cs="Calibri"/>
        </w:rPr>
        <w:t xml:space="preserve"> el monto fijo a agar , </w:t>
      </w:r>
      <w:r w:rsidRPr="009C6103">
        <w:rPr>
          <w:rFonts w:ascii="Calibri" w:eastAsia="Calibri" w:hAnsi="Calibri" w:cs="Calibri"/>
        </w:rPr>
        <w:t xml:space="preserve"> el pago total y </w:t>
      </w:r>
      <w:r>
        <w:rPr>
          <w:rFonts w:ascii="Calibri" w:eastAsia="Calibri" w:hAnsi="Calibri" w:cs="Calibri"/>
        </w:rPr>
        <w:t xml:space="preserve">la categoría asignada. </w:t>
      </w:r>
      <w:r w:rsidRPr="009C6103">
        <w:rPr>
          <w:rFonts w:ascii="Calibri" w:eastAsia="Calibri" w:hAnsi="Calibri" w:cs="Calibri"/>
        </w:rPr>
        <w:t xml:space="preserve"> </w:t>
      </w:r>
    </w:p>
    <w:p w14:paraId="6154B45A" w14:textId="77777777" w:rsidR="009C6103" w:rsidRDefault="009C6103" w:rsidP="009C6103">
      <w:pPr>
        <w:spacing w:before="80" w:after="80"/>
        <w:rPr>
          <w:rFonts w:ascii="Calibri" w:eastAsia="Calibri" w:hAnsi="Calibri" w:cs="Calibri"/>
        </w:rPr>
      </w:pPr>
    </w:p>
    <w:p w14:paraId="59508E13" w14:textId="77777777" w:rsidR="009C6103" w:rsidRPr="009C6103" w:rsidRDefault="009C6103" w:rsidP="009C6103">
      <w:pPr>
        <w:spacing w:before="80" w:after="80"/>
        <w:rPr>
          <w:rFonts w:ascii="Calibri" w:eastAsia="Calibri" w:hAnsi="Calibri" w:cs="Calibri"/>
          <w:lang w:val="es-BO"/>
        </w:rPr>
      </w:pPr>
      <w:r w:rsidRPr="009C6103">
        <w:rPr>
          <w:rFonts w:ascii="Calibri" w:eastAsia="Calibri" w:hAnsi="Calibri" w:cs="Calibri"/>
          <w:b/>
          <w:bCs/>
          <w:lang w:val="es-BO"/>
        </w:rPr>
        <w:t>Sistema de Descuentos por Volumen de Compra</w:t>
      </w:r>
    </w:p>
    <w:p w14:paraId="026761C6" w14:textId="7647A9D4" w:rsidR="009C6103" w:rsidRDefault="009C6103" w:rsidP="009C6103">
      <w:pPr>
        <w:spacing w:before="80" w:after="80"/>
        <w:rPr>
          <w:rFonts w:ascii="Calibri" w:eastAsia="Calibri" w:hAnsi="Calibri" w:cs="Calibri"/>
          <w:lang w:val="es-BO"/>
        </w:rPr>
      </w:pPr>
      <w:r w:rsidRPr="009C6103">
        <w:rPr>
          <w:rFonts w:ascii="Calibri" w:eastAsia="Calibri" w:hAnsi="Calibri" w:cs="Calibri"/>
          <w:lang w:val="es-BO"/>
        </w:rPr>
        <w:t>Una tienda comercial aplica descuentos sobre el importe total de la compra según el tipo de cliente y el monto gastado. Elabore un programa en C++ que</w:t>
      </w:r>
      <w:r w:rsidR="00224CB9">
        <w:rPr>
          <w:rFonts w:ascii="Calibri" w:eastAsia="Calibri" w:hAnsi="Calibri" w:cs="Calibri"/>
          <w:lang w:val="es-BO"/>
        </w:rPr>
        <w:t xml:space="preserve"> solicite el nombre del cliente,</w:t>
      </w:r>
      <w:r w:rsidRPr="009C6103">
        <w:rPr>
          <w:rFonts w:ascii="Calibri" w:eastAsia="Calibri" w:hAnsi="Calibri" w:cs="Calibri"/>
          <w:lang w:val="es-BO"/>
        </w:rPr>
        <w:t xml:space="preserve"> calcule el monto del descuento y el total final a pagar.</w:t>
      </w:r>
    </w:p>
    <w:p w14:paraId="799FFA8B" w14:textId="77777777" w:rsidR="00224CB9" w:rsidRDefault="00224CB9" w:rsidP="009C6103">
      <w:pPr>
        <w:spacing w:before="80" w:after="80"/>
        <w:rPr>
          <w:rFonts w:ascii="Calibri" w:eastAsia="Calibri" w:hAnsi="Calibri" w:cs="Calibri"/>
          <w:lang w:val="es-BO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1357"/>
        <w:gridCol w:w="2346"/>
      </w:tblGrid>
      <w:tr w:rsidR="00224CB9" w:rsidRPr="00224CB9" w14:paraId="2B04F8FC" w14:textId="77777777" w:rsidTr="00224C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2E035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Monto de Compra (Bs)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0282C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% Descuento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61EE6F" w14:textId="14D33EFA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>
              <w:rPr>
                <w:rFonts w:ascii="Calibri" w:eastAsia="Calibri" w:hAnsi="Calibri" w:cs="Calibri"/>
                <w:lang w:val="es-BO"/>
              </w:rPr>
              <w:t>Categoría</w:t>
            </w:r>
            <w:r w:rsidRPr="00224CB9">
              <w:rPr>
                <w:rFonts w:ascii="Calibri" w:eastAsia="Calibri" w:hAnsi="Calibri" w:cs="Calibri"/>
                <w:lang w:val="es-BO"/>
              </w:rPr>
              <w:t xml:space="preserve"> de Descuento</w:t>
            </w:r>
          </w:p>
        </w:tc>
      </w:tr>
      <w:tr w:rsidR="00224CB9" w:rsidRPr="00224CB9" w14:paraId="623977A3" w14:textId="77777777" w:rsidTr="00224C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09B28" w14:textId="5D8D1F3F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Monto</w:t>
            </w:r>
            <w:r>
              <w:rPr>
                <w:rFonts w:ascii="Calibri" w:eastAsia="Calibri" w:hAnsi="Calibri" w:cs="Calibri"/>
                <w:lang w:val="es-BO"/>
              </w:rPr>
              <w:t xml:space="preserve"> </w:t>
            </w:r>
            <w:r w:rsidRPr="009C6103">
              <w:rPr>
                <w:rFonts w:ascii="Calibri" w:eastAsia="Calibri" w:hAnsi="Calibri" w:cs="Calibri"/>
                <w:lang w:val="es-BO"/>
              </w:rPr>
              <w:t>≤</w:t>
            </w:r>
            <w:r>
              <w:rPr>
                <w:rFonts w:ascii="Calibri" w:eastAsia="Calibri" w:hAnsi="Calibri" w:cs="Calibri"/>
                <w:lang w:val="es-BO"/>
              </w:rPr>
              <w:t xml:space="preserve"> </w:t>
            </w:r>
            <w:r w:rsidRPr="00224CB9">
              <w:rPr>
                <w:rFonts w:ascii="Calibri" w:eastAsia="Calibri" w:hAnsi="Calibri" w:cs="Calibri"/>
                <w:lang w:val="es-BO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D55E6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548DF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Sin descuento</w:t>
            </w:r>
          </w:p>
        </w:tc>
      </w:tr>
      <w:tr w:rsidR="00224CB9" w:rsidRPr="00224CB9" w14:paraId="1EBB07D0" w14:textId="77777777" w:rsidTr="00224C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FA63E" w14:textId="71E13350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100</w:t>
            </w:r>
            <w:r>
              <w:rPr>
                <w:rFonts w:ascii="Calibri" w:eastAsia="Calibri" w:hAnsi="Calibri" w:cs="Calibri"/>
                <w:lang w:val="es-BO"/>
              </w:rPr>
              <w:t xml:space="preserve"> &gt; </w:t>
            </w:r>
            <w:r w:rsidRPr="00224CB9">
              <w:rPr>
                <w:rFonts w:ascii="Calibri" w:eastAsia="Calibri" w:hAnsi="Calibri" w:cs="Calibri"/>
                <w:lang w:val="es-BO"/>
              </w:rPr>
              <w:t>Monto</w:t>
            </w:r>
            <w:r w:rsidRPr="009C6103">
              <w:rPr>
                <w:rFonts w:ascii="Calibri" w:eastAsia="Calibri" w:hAnsi="Calibri" w:cs="Calibri"/>
                <w:lang w:val="es-BO"/>
              </w:rPr>
              <w:t>≤</w:t>
            </w:r>
            <w:r w:rsidRPr="00224CB9">
              <w:rPr>
                <w:rFonts w:ascii="Calibri" w:eastAsia="Calibri" w:hAnsi="Calibri" w:cs="Calibri"/>
                <w:lang w:val="es-BO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9864B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F1C90E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Descuento Bronce</w:t>
            </w:r>
          </w:p>
        </w:tc>
      </w:tr>
      <w:tr w:rsidR="00224CB9" w:rsidRPr="00224CB9" w14:paraId="1A0B6C6A" w14:textId="77777777" w:rsidTr="00224C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7755B" w14:textId="492F059D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500</w:t>
            </w:r>
            <w:r>
              <w:rPr>
                <w:rFonts w:ascii="Calibri" w:eastAsia="Calibri" w:hAnsi="Calibri" w:cs="Calibri"/>
                <w:lang w:val="es-BO"/>
              </w:rPr>
              <w:t xml:space="preserve"> </w:t>
            </w:r>
            <w:r>
              <w:rPr>
                <w:rFonts w:ascii="Calibri" w:eastAsia="Calibri" w:hAnsi="Calibri" w:cs="Calibri"/>
                <w:lang w:val="es-BO"/>
              </w:rPr>
              <w:t xml:space="preserve">&gt; </w:t>
            </w:r>
            <w:r w:rsidRPr="00224CB9">
              <w:rPr>
                <w:rFonts w:ascii="Calibri" w:eastAsia="Calibri" w:hAnsi="Calibri" w:cs="Calibri"/>
                <w:lang w:val="es-BO"/>
              </w:rPr>
              <w:t>Monto</w:t>
            </w:r>
            <w:r>
              <w:rPr>
                <w:rFonts w:ascii="Calibri" w:eastAsia="Calibri" w:hAnsi="Calibri" w:cs="Calibri"/>
                <w:lang w:val="es-BO"/>
              </w:rPr>
              <w:t xml:space="preserve">  </w:t>
            </w:r>
            <w:r w:rsidRPr="009C6103">
              <w:rPr>
                <w:rFonts w:ascii="Calibri" w:eastAsia="Calibri" w:hAnsi="Calibri" w:cs="Calibri"/>
                <w:lang w:val="es-BO"/>
              </w:rPr>
              <w:t>≤</w:t>
            </w:r>
            <w:r>
              <w:rPr>
                <w:rFonts w:ascii="Calibri" w:eastAsia="Calibri" w:hAnsi="Calibri" w:cs="Calibri"/>
                <w:lang w:val="es-BO"/>
              </w:rPr>
              <w:t xml:space="preserve"> </w:t>
            </w:r>
            <w:r w:rsidRPr="00224CB9">
              <w:rPr>
                <w:rFonts w:ascii="Calibri" w:eastAsia="Calibri" w:hAnsi="Calibri" w:cs="Calibri"/>
                <w:lang w:val="es-BO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DDFC6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EA637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Descuento Plata</w:t>
            </w:r>
          </w:p>
        </w:tc>
      </w:tr>
      <w:tr w:rsidR="00224CB9" w:rsidRPr="00224CB9" w14:paraId="1423F59E" w14:textId="77777777" w:rsidTr="00224C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AEF95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Monto&gt;1000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5EF23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3DA8C" w14:textId="77777777" w:rsidR="00224CB9" w:rsidRPr="00224CB9" w:rsidRDefault="00224CB9" w:rsidP="00224CB9">
            <w:pPr>
              <w:spacing w:before="80" w:after="80"/>
              <w:rPr>
                <w:rFonts w:ascii="Calibri" w:eastAsia="Calibri" w:hAnsi="Calibri" w:cs="Calibri"/>
                <w:lang w:val="es-BO"/>
              </w:rPr>
            </w:pPr>
            <w:r w:rsidRPr="00224CB9">
              <w:rPr>
                <w:rFonts w:ascii="Calibri" w:eastAsia="Calibri" w:hAnsi="Calibri" w:cs="Calibri"/>
                <w:lang w:val="es-BO"/>
              </w:rPr>
              <w:t>Descuento Oro</w:t>
            </w:r>
          </w:p>
        </w:tc>
      </w:tr>
    </w:tbl>
    <w:p w14:paraId="1A3128B5" w14:textId="77777777" w:rsidR="00224CB9" w:rsidRPr="009C6103" w:rsidRDefault="00224CB9" w:rsidP="009C6103">
      <w:pPr>
        <w:spacing w:before="80" w:after="80"/>
        <w:rPr>
          <w:rFonts w:ascii="Calibri" w:eastAsia="Calibri" w:hAnsi="Calibri" w:cs="Calibri"/>
          <w:lang w:val="es-BO"/>
        </w:rPr>
      </w:pPr>
    </w:p>
    <w:p w14:paraId="1CE48B0E" w14:textId="0E888DE1" w:rsidR="009C6103" w:rsidRDefault="00224CB9" w:rsidP="009C6103">
      <w:pPr>
        <w:spacing w:before="80"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programa debe </w:t>
      </w:r>
      <w:r w:rsidR="0009755B">
        <w:rPr>
          <w:rFonts w:ascii="Calibri" w:eastAsia="Calibri" w:hAnsi="Calibri" w:cs="Calibri"/>
        </w:rPr>
        <w:t>mostrar</w:t>
      </w:r>
      <w:r>
        <w:rPr>
          <w:rFonts w:ascii="Calibri" w:eastAsia="Calibri" w:hAnsi="Calibri" w:cs="Calibri"/>
        </w:rPr>
        <w:t xml:space="preserve"> de esta forma.</w:t>
      </w:r>
    </w:p>
    <w:p w14:paraId="70E921BF" w14:textId="77777777" w:rsidR="00224CB9" w:rsidRDefault="00224CB9" w:rsidP="009C6103">
      <w:pPr>
        <w:spacing w:before="80" w:after="80"/>
        <w:rPr>
          <w:rFonts w:ascii="Calibri" w:eastAsia="Calibri" w:hAnsi="Calibri" w:cs="Calibri"/>
        </w:rPr>
      </w:pPr>
    </w:p>
    <w:p w14:paraId="4275B1FE" w14:textId="77777777" w:rsidR="00224CB9" w:rsidRPr="00224CB9" w:rsidRDefault="00224CB9" w:rsidP="00224CB9">
      <w:pPr>
        <w:spacing w:before="80" w:after="80"/>
        <w:rPr>
          <w:rFonts w:ascii="Calibri" w:eastAsia="Calibri" w:hAnsi="Calibri" w:cs="Calibri"/>
        </w:rPr>
      </w:pPr>
      <w:r w:rsidRPr="00224CB9">
        <w:rPr>
          <w:rFonts w:ascii="Calibri" w:eastAsia="Calibri" w:hAnsi="Calibri" w:cs="Calibri"/>
        </w:rPr>
        <w:t>Ingrese el monto total de la compra (Bs): 750</w:t>
      </w:r>
    </w:p>
    <w:p w14:paraId="383A22E2" w14:textId="77777777" w:rsidR="00224CB9" w:rsidRPr="00224CB9" w:rsidRDefault="00224CB9" w:rsidP="00224CB9">
      <w:pPr>
        <w:spacing w:before="80" w:after="80"/>
        <w:rPr>
          <w:rFonts w:ascii="Calibri" w:eastAsia="Calibri" w:hAnsi="Calibri" w:cs="Calibri"/>
        </w:rPr>
      </w:pPr>
    </w:p>
    <w:p w14:paraId="29590820" w14:textId="77777777" w:rsidR="00224CB9" w:rsidRDefault="00224CB9" w:rsidP="00224CB9">
      <w:pPr>
        <w:spacing w:before="80" w:after="80"/>
        <w:rPr>
          <w:rFonts w:ascii="Calibri" w:eastAsia="Calibri" w:hAnsi="Calibri" w:cs="Calibri"/>
        </w:rPr>
      </w:pPr>
      <w:r w:rsidRPr="00224CB9">
        <w:rPr>
          <w:rFonts w:ascii="Calibri" w:eastAsia="Calibri" w:hAnsi="Calibri" w:cs="Calibri"/>
        </w:rPr>
        <w:t>--- RESUMEN DE VENTA ---</w:t>
      </w:r>
    </w:p>
    <w:p w14:paraId="76B0448B" w14:textId="7C708806" w:rsidR="00224CB9" w:rsidRPr="00224CB9" w:rsidRDefault="00224CB9" w:rsidP="00224CB9">
      <w:pPr>
        <w:spacing w:before="80"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Nombre Cliente: Daniela</w:t>
      </w:r>
    </w:p>
    <w:p w14:paraId="57998D2A" w14:textId="5661A109" w:rsidR="00224CB9" w:rsidRPr="00224CB9" w:rsidRDefault="00BF4F98" w:rsidP="00224CB9">
      <w:pPr>
        <w:spacing w:before="80" w:after="80"/>
        <w:rPr>
          <w:rFonts w:ascii="Calibri" w:eastAsia="Calibri" w:hAnsi="Calibri" w:cs="Calibri"/>
        </w:rPr>
      </w:pPr>
      <w:r w:rsidRPr="00224CB9">
        <w:rPr>
          <w:rFonts w:ascii="Calibri" w:eastAsia="Calibri" w:hAnsi="Calibri" w:cs="Calibri"/>
        </w:rPr>
        <w:t>Categoría</w:t>
      </w:r>
      <w:r w:rsidR="00224CB9" w:rsidRPr="00224CB9">
        <w:rPr>
          <w:rFonts w:ascii="Calibri" w:eastAsia="Calibri" w:hAnsi="Calibri" w:cs="Calibri"/>
        </w:rPr>
        <w:t>: Descuento Plata (10%)</w:t>
      </w:r>
    </w:p>
    <w:p w14:paraId="38C9606C" w14:textId="77777777" w:rsidR="00224CB9" w:rsidRPr="00224CB9" w:rsidRDefault="00224CB9" w:rsidP="00224CB9">
      <w:pPr>
        <w:spacing w:before="80" w:after="80"/>
        <w:rPr>
          <w:rFonts w:ascii="Calibri" w:eastAsia="Calibri" w:hAnsi="Calibri" w:cs="Calibri"/>
        </w:rPr>
      </w:pPr>
      <w:r w:rsidRPr="00224CB9">
        <w:rPr>
          <w:rFonts w:ascii="Calibri" w:eastAsia="Calibri" w:hAnsi="Calibri" w:cs="Calibri"/>
        </w:rPr>
        <w:t>Subtotal: Bs 750</w:t>
      </w:r>
    </w:p>
    <w:p w14:paraId="2084D2BF" w14:textId="77777777" w:rsidR="00224CB9" w:rsidRPr="00224CB9" w:rsidRDefault="00224CB9" w:rsidP="00224CB9">
      <w:pPr>
        <w:spacing w:before="80" w:after="80"/>
        <w:rPr>
          <w:rFonts w:ascii="Calibri" w:eastAsia="Calibri" w:hAnsi="Calibri" w:cs="Calibri"/>
        </w:rPr>
      </w:pPr>
      <w:r w:rsidRPr="00224CB9">
        <w:rPr>
          <w:rFonts w:ascii="Calibri" w:eastAsia="Calibri" w:hAnsi="Calibri" w:cs="Calibri"/>
        </w:rPr>
        <w:t>Descuento aplicado: Bs 75</w:t>
      </w:r>
    </w:p>
    <w:p w14:paraId="08D70EF5" w14:textId="2295B61E" w:rsidR="00224CB9" w:rsidRDefault="00224CB9" w:rsidP="00224CB9">
      <w:pPr>
        <w:spacing w:before="80" w:after="80"/>
        <w:rPr>
          <w:rFonts w:ascii="Calibri" w:eastAsia="Calibri" w:hAnsi="Calibri" w:cs="Calibri"/>
        </w:rPr>
      </w:pPr>
      <w:r w:rsidRPr="00224CB9">
        <w:rPr>
          <w:rFonts w:ascii="Calibri" w:eastAsia="Calibri" w:hAnsi="Calibri" w:cs="Calibri"/>
        </w:rPr>
        <w:t>Total a pagar: Bs 675</w:t>
      </w:r>
    </w:p>
    <w:p w14:paraId="41D502EA" w14:textId="77777777" w:rsidR="00224CB9" w:rsidRDefault="00224CB9" w:rsidP="00224CB9">
      <w:pPr>
        <w:spacing w:before="80" w:after="80"/>
        <w:rPr>
          <w:rFonts w:ascii="Calibri" w:eastAsia="Calibri" w:hAnsi="Calibri" w:cs="Calibri"/>
        </w:rPr>
      </w:pPr>
    </w:p>
    <w:p w14:paraId="0A2C3D72" w14:textId="77777777" w:rsidR="00224CB9" w:rsidRPr="009C6103" w:rsidRDefault="00224CB9" w:rsidP="00224CB9">
      <w:pPr>
        <w:spacing w:before="80" w:after="80"/>
        <w:rPr>
          <w:rFonts w:ascii="Calibri" w:eastAsia="Calibri" w:hAnsi="Calibri" w:cs="Calibri"/>
        </w:rPr>
      </w:pPr>
    </w:p>
    <w:sectPr w:rsidR="00224CB9" w:rsidRPr="009C6103">
      <w:footerReference w:type="default" r:id="rId8"/>
      <w:pgSz w:w="12240" w:h="15840"/>
      <w:pgMar w:top="1440" w:right="126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7790A" w14:textId="77777777" w:rsidR="008B449C" w:rsidRDefault="008B449C">
      <w:r>
        <w:separator/>
      </w:r>
    </w:p>
  </w:endnote>
  <w:endnote w:type="continuationSeparator" w:id="0">
    <w:p w14:paraId="5BB3C2E7" w14:textId="77777777" w:rsidR="008B449C" w:rsidRDefault="008B4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855742D-BAF9-49B8-BAAD-E28536F2BD81}"/>
    <w:embedBold r:id="rId2" w:fontKey="{93D9547D-0A8F-456F-97FA-CFDCAD0A70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017D9BF2-D199-4BCC-A7B3-B9A51ED3B6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86F4E07-75F5-445D-B3B3-FFE7257E9C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F91D6DF-0072-41A1-B7E8-63B28E08D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0EE287-4AB8-4315-AA3E-36F0BFBD42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7C733" w14:textId="023E61EA" w:rsidR="0009575B" w:rsidRDefault="00000000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>Fundamentos de Programación —</w:t>
    </w:r>
    <w:r w:rsidR="001879FC">
      <w:rPr>
        <w:rFonts w:ascii="Arial" w:eastAsia="Arial" w:hAnsi="Arial" w:cs="Arial"/>
        <w:color w:val="888888"/>
        <w:sz w:val="18"/>
        <w:szCs w:val="18"/>
      </w:rPr>
      <w:t xml:space="preserve"> Laboratorio 04</w:t>
    </w:r>
    <w:r>
      <w:rPr>
        <w:rFonts w:ascii="Arial" w:eastAsia="Arial" w:hAnsi="Arial" w:cs="Arial"/>
        <w:color w:val="888888"/>
        <w:sz w:val="18"/>
        <w:szCs w:val="18"/>
      </w:rPr>
      <w:t xml:space="preserve">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C610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919F4" w14:textId="77777777" w:rsidR="008B449C" w:rsidRDefault="008B449C">
      <w:r>
        <w:separator/>
      </w:r>
    </w:p>
  </w:footnote>
  <w:footnote w:type="continuationSeparator" w:id="0">
    <w:p w14:paraId="29249F89" w14:textId="77777777" w:rsidR="008B449C" w:rsidRDefault="008B4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20C8"/>
    <w:multiLevelType w:val="multilevel"/>
    <w:tmpl w:val="AA46F318"/>
    <w:lvl w:ilvl="0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ECC0E41"/>
    <w:multiLevelType w:val="hybridMultilevel"/>
    <w:tmpl w:val="F39E828A"/>
    <w:lvl w:ilvl="0" w:tplc="4594A56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4946875">
    <w:abstractNumId w:val="0"/>
  </w:num>
  <w:num w:numId="2" w16cid:durableId="45791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75B"/>
    <w:rsid w:val="0009575B"/>
    <w:rsid w:val="0009755B"/>
    <w:rsid w:val="001879FC"/>
    <w:rsid w:val="00224CB9"/>
    <w:rsid w:val="008B449C"/>
    <w:rsid w:val="009C6103"/>
    <w:rsid w:val="00BF4F98"/>
    <w:rsid w:val="00C4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800F14"/>
  <w15:docId w15:val="{6C624894-5F6D-4F69-8F3E-C581FA45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1"/>
    </w:pPr>
    <w:rPr>
      <w:b/>
      <w:bCs/>
      <w:position w:val="-1"/>
      <w:lang w:val="es-ES"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360" w:hangingChars="1" w:hanging="360"/>
      <w:textDirection w:val="btLr"/>
      <w:textAlignment w:val="top"/>
      <w:outlineLvl w:val="2"/>
    </w:pPr>
    <w:rPr>
      <w:b/>
      <w:bCs/>
      <w:position w:val="-1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angradetextonormal">
    <w:name w:val="Body Text Indent"/>
    <w:basedOn w:val="Normal"/>
    <w:pPr>
      <w:suppressAutoHyphens/>
      <w:spacing w:line="1" w:lineRule="atLeast"/>
      <w:ind w:leftChars="-1" w:left="240" w:hangingChars="1" w:hanging="240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Sangra2detindependiente">
    <w:name w:val="Body Text Indent 2"/>
    <w:basedOn w:val="Normal"/>
    <w:pPr>
      <w:suppressAutoHyphens/>
      <w:spacing w:line="1" w:lineRule="atLeast"/>
      <w:ind w:leftChars="-1" w:left="360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Prrafodelista">
    <w:name w:val="List Paragraph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Textodeglobo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  <w:lang w:val="es-ES" w:eastAsia="es-ES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Sangra2detindependienteCar">
    <w:name w:val="Sangría 2 de t. independiente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879F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79FC"/>
  </w:style>
  <w:style w:type="paragraph" w:styleId="Piedepgina">
    <w:name w:val="footer"/>
    <w:basedOn w:val="Normal"/>
    <w:link w:val="PiedepginaCar"/>
    <w:uiPriority w:val="99"/>
    <w:unhideWhenUsed/>
    <w:rsid w:val="001879F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8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3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7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iZZ69PxMkgvq6azCMZjevn2cg==">CgMxLjA4AHIhMXgzVXV0RjMtWElraEt1aFlvQzBXaDFqclFjMGxLQ1lu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~WRL0511.tmp</Template>
  <TotalTime>13</TotalTime>
  <Pages>1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FUNDACION UPSA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Rodolfo Arana</dc:creator>
  <cp:lastModifiedBy>UPSALAB</cp:lastModifiedBy>
  <cp:revision>6</cp:revision>
  <dcterms:created xsi:type="dcterms:W3CDTF">2017-09-08T13:33:00Z</dcterms:created>
  <dcterms:modified xsi:type="dcterms:W3CDTF">2026-09-04T13:19:00Z</dcterms:modified>
</cp:coreProperties>
</file>